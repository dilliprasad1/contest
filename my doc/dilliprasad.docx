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981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64"/>
        <w:gridCol w:w="732"/>
        <w:gridCol w:w="6585"/>
      </w:tblGrid>
      <w:tr w:rsidR="001B2ABD" w14:paraId="172EB74C" w14:textId="77777777" w:rsidTr="00255E63">
        <w:trPr>
          <w:trHeight w:val="4448"/>
        </w:trPr>
        <w:tc>
          <w:tcPr>
            <w:tcW w:w="3664" w:type="dxa"/>
            <w:vAlign w:val="bottom"/>
          </w:tcPr>
          <w:p w14:paraId="10CCC7DA" w14:textId="4528A499" w:rsidR="001B2ABD" w:rsidRDefault="00857A0F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F56B8BC" wp14:editId="5CFDAC33">
                  <wp:extent cx="2139950" cy="2139950"/>
                  <wp:effectExtent l="0" t="0" r="0" b="0"/>
                  <wp:docPr id="1390833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833251" name="Picture 139083325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1B1BA7F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85" w:type="dxa"/>
            <w:vAlign w:val="bottom"/>
          </w:tcPr>
          <w:p w14:paraId="0F06E022" w14:textId="789743DE" w:rsidR="001B2ABD" w:rsidRDefault="00857A0F" w:rsidP="001B2ABD">
            <w:pPr>
              <w:pStyle w:val="Title"/>
            </w:pPr>
            <w:r>
              <w:t>dilliprasad</w:t>
            </w:r>
          </w:p>
          <w:p w14:paraId="2EB9A9B0" w14:textId="22B5F21D" w:rsidR="00857A0F" w:rsidRPr="00857A0F" w:rsidRDefault="00857A0F" w:rsidP="00857A0F"/>
          <w:p w14:paraId="15D13D70" w14:textId="7DBCC6B8" w:rsidR="001B2ABD" w:rsidRDefault="00857A0F" w:rsidP="001B2ABD">
            <w:pPr>
              <w:pStyle w:val="Subtitle"/>
            </w:pPr>
            <w:r>
              <w:rPr>
                <w:spacing w:val="0"/>
                <w:w w:val="100"/>
              </w:rPr>
              <w:t>FRESHER</w:t>
            </w:r>
          </w:p>
        </w:tc>
      </w:tr>
      <w:tr w:rsidR="001B2ABD" w14:paraId="4440BDF4" w14:textId="77777777" w:rsidTr="00255E63">
        <w:trPr>
          <w:trHeight w:val="9285"/>
        </w:trPr>
        <w:tc>
          <w:tcPr>
            <w:tcW w:w="3664" w:type="dxa"/>
          </w:tcPr>
          <w:sdt>
            <w:sdtPr>
              <w:rPr>
                <w:sz w:val="18"/>
                <w:szCs w:val="18"/>
              </w:rPr>
              <w:id w:val="-1711873194"/>
              <w:placeholder>
                <w:docPart w:val="C9011C7330F64A2DBC8028E0E6481AD1"/>
              </w:placeholder>
              <w:temporary/>
              <w:showingPlcHdr/>
              <w15:appearance w15:val="hidden"/>
            </w:sdtPr>
            <w:sdtEndPr>
              <w:rPr>
                <w:sz w:val="20"/>
                <w:szCs w:val="20"/>
              </w:rPr>
            </w:sdtEndPr>
            <w:sdtContent>
              <w:p w14:paraId="763AAEA1" w14:textId="77777777" w:rsidR="001B2ABD" w:rsidRPr="006F5A5C" w:rsidRDefault="00036450" w:rsidP="00036450">
                <w:pPr>
                  <w:pStyle w:val="Heading3"/>
                  <w:rPr>
                    <w:sz w:val="20"/>
                    <w:szCs w:val="20"/>
                  </w:rPr>
                </w:pPr>
                <w:r w:rsidRPr="006F5A5C">
                  <w:rPr>
                    <w:sz w:val="20"/>
                    <w:szCs w:val="20"/>
                  </w:rPr>
                  <w:t>Profile</w:t>
                </w:r>
              </w:p>
            </w:sdtContent>
          </w:sdt>
          <w:p w14:paraId="402B8328" w14:textId="350496BF" w:rsidR="00036450" w:rsidRPr="006F5A5C" w:rsidRDefault="00857A0F" w:rsidP="009260CD">
            <w:pPr>
              <w:rPr>
                <w:sz w:val="20"/>
                <w:szCs w:val="20"/>
              </w:rPr>
            </w:pPr>
            <w:r w:rsidRPr="006F5A5C">
              <w:rPr>
                <w:sz w:val="20"/>
                <w:szCs w:val="20"/>
              </w:rPr>
              <w:t>Aspiring software developer pursuing an MCA, with expertise in Java, HTML, CSS, and React. Eager to contribute to innovative projects in a dynamic environment while continuing to grow professionally and enhance my technical skills.</w:t>
            </w:r>
          </w:p>
          <w:p w14:paraId="60535E49" w14:textId="77777777" w:rsidR="00036450" w:rsidRPr="006F5A5C" w:rsidRDefault="00036450" w:rsidP="00036450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-1954003311"/>
              <w:placeholder>
                <w:docPart w:val="9CCAA284B09F43BBA1BD2BC922BE683D"/>
              </w:placeholder>
              <w:temporary/>
              <w:showingPlcHdr/>
              <w15:appearance w15:val="hidden"/>
            </w:sdtPr>
            <w:sdtContent>
              <w:p w14:paraId="7954FEAB" w14:textId="77777777" w:rsidR="00036450" w:rsidRPr="006F5A5C" w:rsidRDefault="00CB0055" w:rsidP="00CB0055">
                <w:pPr>
                  <w:pStyle w:val="Heading3"/>
                  <w:rPr>
                    <w:sz w:val="20"/>
                    <w:szCs w:val="20"/>
                  </w:rPr>
                </w:pPr>
                <w:r w:rsidRPr="006F5A5C">
                  <w:rPr>
                    <w:sz w:val="20"/>
                    <w:szCs w:val="20"/>
                  </w:rPr>
                  <w:t>Contact</w:t>
                </w:r>
              </w:p>
            </w:sdtContent>
          </w:sdt>
          <w:p w14:paraId="3626324D" w14:textId="348D3160" w:rsidR="004D3011" w:rsidRPr="006F5A5C" w:rsidRDefault="00000000" w:rsidP="004D3011">
            <w:pPr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id w:val="1111563247"/>
                <w:placeholder>
                  <w:docPart w:val="AAEEAA3DB0074111B0F5BAA11B7C68D4"/>
                </w:placeholder>
                <w:temporary/>
                <w:showingPlcHdr/>
                <w15:appearance w15:val="hidden"/>
              </w:sdtPr>
              <w:sdtContent>
                <w:r w:rsidR="004D3011" w:rsidRPr="006F5A5C">
                  <w:rPr>
                    <w:sz w:val="20"/>
                    <w:szCs w:val="20"/>
                  </w:rPr>
                  <w:t>PHONE:</w:t>
                </w:r>
              </w:sdtContent>
            </w:sdt>
            <w:r w:rsidR="00092903" w:rsidRPr="006F5A5C">
              <w:rPr>
                <w:sz w:val="20"/>
                <w:szCs w:val="20"/>
              </w:rPr>
              <w:t xml:space="preserve">  </w:t>
            </w:r>
            <w:r w:rsidR="00857A0F" w:rsidRPr="006F5A5C">
              <w:rPr>
                <w:sz w:val="20"/>
                <w:szCs w:val="20"/>
              </w:rPr>
              <w:t>9441330850</w:t>
            </w:r>
          </w:p>
          <w:p w14:paraId="726483FE" w14:textId="77777777" w:rsidR="004D3011" w:rsidRPr="006F5A5C" w:rsidRDefault="004D3011" w:rsidP="004D3011">
            <w:pPr>
              <w:rPr>
                <w:sz w:val="20"/>
                <w:szCs w:val="20"/>
              </w:rPr>
            </w:pPr>
          </w:p>
          <w:p w14:paraId="1528A72E" w14:textId="396F47A6" w:rsidR="004D3011" w:rsidRPr="006F5A5C" w:rsidRDefault="00857A0F" w:rsidP="004D3011">
            <w:pPr>
              <w:rPr>
                <w:sz w:val="20"/>
                <w:szCs w:val="20"/>
              </w:rPr>
            </w:pPr>
            <w:r w:rsidRPr="006F5A5C">
              <w:rPr>
                <w:sz w:val="20"/>
                <w:szCs w:val="20"/>
              </w:rPr>
              <w:t>LINKDIN;</w:t>
            </w:r>
          </w:p>
          <w:p w14:paraId="53A24595" w14:textId="763D3E06" w:rsidR="004D3011" w:rsidRPr="006F5A5C" w:rsidRDefault="00857A0F" w:rsidP="004D3011">
            <w:pPr>
              <w:rPr>
                <w:sz w:val="20"/>
                <w:szCs w:val="20"/>
              </w:rPr>
            </w:pPr>
            <w:hyperlink r:id="rId8" w:history="1">
              <w:r w:rsidRPr="006F5A5C">
                <w:rPr>
                  <w:rStyle w:val="Hyperlink"/>
                  <w:sz w:val="20"/>
                  <w:szCs w:val="20"/>
                </w:rPr>
                <w:t>(26) dilli prasad | LinkedIn</w:t>
              </w:r>
            </w:hyperlink>
          </w:p>
          <w:p w14:paraId="135455F9" w14:textId="77777777" w:rsidR="004D3011" w:rsidRPr="006F5A5C" w:rsidRDefault="004D3011" w:rsidP="004D3011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B2D304234BAB4BA7924D64850C985F01"/>
              </w:placeholder>
              <w:temporary/>
              <w:showingPlcHdr/>
              <w15:appearance w15:val="hidden"/>
            </w:sdtPr>
            <w:sdtContent>
              <w:p w14:paraId="2572FA11" w14:textId="15D46BCC" w:rsidR="004D3011" w:rsidRPr="006F5A5C" w:rsidRDefault="004D3011" w:rsidP="004D3011">
                <w:pPr>
                  <w:rPr>
                    <w:sz w:val="20"/>
                    <w:szCs w:val="20"/>
                  </w:rPr>
                </w:pPr>
                <w:r w:rsidRPr="006F5A5C">
                  <w:rPr>
                    <w:sz w:val="20"/>
                    <w:szCs w:val="20"/>
                  </w:rPr>
                  <w:t>EMAIL:</w:t>
                </w:r>
              </w:p>
            </w:sdtContent>
          </w:sdt>
          <w:p w14:paraId="46F01207" w14:textId="335DBAA1" w:rsidR="00036450" w:rsidRPr="006F5A5C" w:rsidRDefault="00857A0F" w:rsidP="004D3011">
            <w:pPr>
              <w:rPr>
                <w:rStyle w:val="Hyperlink"/>
                <w:sz w:val="20"/>
                <w:szCs w:val="20"/>
              </w:rPr>
            </w:pPr>
            <w:r w:rsidRPr="006F5A5C">
              <w:rPr>
                <w:rStyle w:val="Hyperlink"/>
                <w:sz w:val="20"/>
                <w:szCs w:val="20"/>
              </w:rPr>
              <w:t>Dilliprasadd8@outlook.com</w:t>
            </w:r>
          </w:p>
          <w:sdt>
            <w:sdtPr>
              <w:rPr>
                <w:sz w:val="20"/>
                <w:szCs w:val="20"/>
              </w:rPr>
              <w:id w:val="-1444214663"/>
              <w:placeholder>
                <w:docPart w:val="2F57C3538E7C4A9F934213446464F641"/>
              </w:placeholder>
              <w:temporary/>
              <w:showingPlcHdr/>
              <w15:appearance w15:val="hidden"/>
            </w:sdtPr>
            <w:sdtContent>
              <w:p w14:paraId="5B53C572" w14:textId="700701BC" w:rsidR="004D3011" w:rsidRPr="006F5A5C" w:rsidRDefault="00CB0055" w:rsidP="00857A0F">
                <w:pPr>
                  <w:pStyle w:val="Heading3"/>
                  <w:rPr>
                    <w:sz w:val="20"/>
                    <w:szCs w:val="20"/>
                  </w:rPr>
                </w:pPr>
                <w:r w:rsidRPr="006F5A5C">
                  <w:rPr>
                    <w:sz w:val="20"/>
                    <w:szCs w:val="20"/>
                  </w:rPr>
                  <w:t>Hobbies</w:t>
                </w:r>
              </w:p>
            </w:sdtContent>
          </w:sdt>
          <w:p w14:paraId="784F5C57" w14:textId="77777777" w:rsidR="004D3011" w:rsidRPr="006F5A5C" w:rsidRDefault="00857A0F" w:rsidP="00092903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6F5A5C">
              <w:rPr>
                <w:sz w:val="20"/>
                <w:szCs w:val="20"/>
              </w:rPr>
              <w:t>Playing chess</w:t>
            </w:r>
          </w:p>
          <w:p w14:paraId="5D87182A" w14:textId="5529252F" w:rsidR="00092903" w:rsidRPr="006F5A5C" w:rsidRDefault="00857A0F" w:rsidP="00092903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6F5A5C">
              <w:rPr>
                <w:sz w:val="20"/>
                <w:szCs w:val="20"/>
              </w:rPr>
              <w:t>Programming with music</w:t>
            </w:r>
          </w:p>
          <w:p w14:paraId="3EDAD86E" w14:textId="77777777" w:rsidR="00092903" w:rsidRPr="006F5A5C" w:rsidRDefault="00092903" w:rsidP="00092903">
            <w:pPr>
              <w:pStyle w:val="ListParagraph"/>
              <w:ind w:left="360"/>
              <w:rPr>
                <w:sz w:val="20"/>
                <w:szCs w:val="20"/>
              </w:rPr>
            </w:pPr>
          </w:p>
          <w:p w14:paraId="70ADF3E3" w14:textId="78577878" w:rsidR="00092903" w:rsidRPr="006F5A5C" w:rsidRDefault="00092903" w:rsidP="00092903">
            <w:pPr>
              <w:pStyle w:val="Heading3"/>
              <w:rPr>
                <w:sz w:val="20"/>
                <w:szCs w:val="20"/>
              </w:rPr>
            </w:pPr>
            <w:r w:rsidRPr="006F5A5C">
              <w:rPr>
                <w:sz w:val="20"/>
                <w:szCs w:val="20"/>
              </w:rPr>
              <w:t>STRENGTHS</w:t>
            </w:r>
          </w:p>
          <w:p w14:paraId="5AA928EF" w14:textId="77777777" w:rsidR="00092903" w:rsidRPr="006F5A5C" w:rsidRDefault="00092903" w:rsidP="006F5A5C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6F5A5C">
              <w:rPr>
                <w:sz w:val="20"/>
                <w:szCs w:val="20"/>
              </w:rPr>
              <w:t>Teamwork and Collaboration</w:t>
            </w:r>
          </w:p>
          <w:p w14:paraId="52F55972" w14:textId="2D96152E" w:rsidR="006F5A5C" w:rsidRPr="006F5A5C" w:rsidRDefault="00092903" w:rsidP="006F5A5C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6F5A5C">
              <w:rPr>
                <w:sz w:val="20"/>
                <w:szCs w:val="20"/>
              </w:rPr>
              <w:t xml:space="preserve">Problem Solving </w:t>
            </w:r>
          </w:p>
          <w:p w14:paraId="4FAF0239" w14:textId="64816465" w:rsidR="00092903" w:rsidRPr="006F5A5C" w:rsidRDefault="00092903" w:rsidP="006F5A5C">
            <w:pPr>
              <w:pStyle w:val="ListParagraph"/>
              <w:numPr>
                <w:ilvl w:val="0"/>
                <w:numId w:val="5"/>
              </w:numPr>
              <w:rPr>
                <w:szCs w:val="18"/>
              </w:rPr>
            </w:pPr>
            <w:r w:rsidRPr="006F5A5C">
              <w:rPr>
                <w:sz w:val="20"/>
                <w:szCs w:val="20"/>
              </w:rPr>
              <w:t>Creative Thinking</w:t>
            </w:r>
          </w:p>
          <w:p w14:paraId="1587CD49" w14:textId="2A68A55E" w:rsidR="00092903" w:rsidRPr="006F5A5C" w:rsidRDefault="00092903" w:rsidP="00092903">
            <w:pPr>
              <w:rPr>
                <w:sz w:val="20"/>
                <w:szCs w:val="20"/>
              </w:rPr>
            </w:pPr>
          </w:p>
          <w:p w14:paraId="1A22D619" w14:textId="095D230D" w:rsidR="00092903" w:rsidRPr="006F5A5C" w:rsidRDefault="00092903" w:rsidP="00092903">
            <w:pPr>
              <w:rPr>
                <w:sz w:val="20"/>
                <w:szCs w:val="20"/>
              </w:rPr>
            </w:pPr>
          </w:p>
          <w:p w14:paraId="3DA12BAD" w14:textId="467006C4" w:rsidR="00092903" w:rsidRPr="006F5A5C" w:rsidRDefault="00092903" w:rsidP="00092903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</w:p>
          <w:p w14:paraId="6614FBBB" w14:textId="77777777" w:rsidR="00092903" w:rsidRPr="006F5A5C" w:rsidRDefault="00092903" w:rsidP="00092903">
            <w:pPr>
              <w:rPr>
                <w:sz w:val="20"/>
                <w:szCs w:val="20"/>
              </w:rPr>
            </w:pPr>
          </w:p>
          <w:p w14:paraId="29A15F65" w14:textId="58AE2825" w:rsidR="00092903" w:rsidRPr="006F5A5C" w:rsidRDefault="00092903" w:rsidP="00092903">
            <w:pPr>
              <w:rPr>
                <w:sz w:val="20"/>
                <w:szCs w:val="20"/>
              </w:rPr>
            </w:pPr>
          </w:p>
          <w:p w14:paraId="2A86B771" w14:textId="05B9218E" w:rsidR="00092903" w:rsidRPr="006F5A5C" w:rsidRDefault="00092903" w:rsidP="004D3011">
            <w:pPr>
              <w:rPr>
                <w:sz w:val="20"/>
                <w:szCs w:val="20"/>
              </w:rPr>
            </w:pPr>
          </w:p>
        </w:tc>
        <w:tc>
          <w:tcPr>
            <w:tcW w:w="732" w:type="dxa"/>
          </w:tcPr>
          <w:p w14:paraId="0D382EE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85" w:type="dxa"/>
          </w:tcPr>
          <w:sdt>
            <w:sdtPr>
              <w:id w:val="1049110328"/>
              <w:placeholder>
                <w:docPart w:val="D9FFC993EBD74EAEBFFB1433C7B82386"/>
              </w:placeholder>
              <w:temporary/>
              <w:showingPlcHdr/>
              <w15:appearance w15:val="hidden"/>
            </w:sdtPr>
            <w:sdtContent>
              <w:p w14:paraId="3F6C77B6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F395D81" w14:textId="14A9E720" w:rsidR="00036450" w:rsidRPr="00092903" w:rsidRDefault="00092903" w:rsidP="00B359E4">
            <w:pPr>
              <w:pStyle w:val="Heading4"/>
              <w:rPr>
                <w:sz w:val="24"/>
                <w:szCs w:val="24"/>
              </w:rPr>
            </w:pPr>
            <w:r w:rsidRPr="00092903">
              <w:rPr>
                <w:sz w:val="24"/>
                <w:szCs w:val="24"/>
              </w:rPr>
              <w:t>Master of Computer Applications (MCA)</w:t>
            </w:r>
          </w:p>
          <w:p w14:paraId="6810AB3F" w14:textId="77777777" w:rsidR="00092903" w:rsidRPr="00092903" w:rsidRDefault="00092903" w:rsidP="00036450">
            <w:pPr>
              <w:rPr>
                <w:sz w:val="24"/>
                <w:szCs w:val="24"/>
              </w:rPr>
            </w:pPr>
            <w:r w:rsidRPr="00092903">
              <w:rPr>
                <w:sz w:val="24"/>
                <w:szCs w:val="24"/>
              </w:rPr>
              <w:t xml:space="preserve">Expected Graduation: 2025 </w:t>
            </w:r>
          </w:p>
          <w:p w14:paraId="696E56AB" w14:textId="48FFC5AC" w:rsidR="00092903" w:rsidRPr="00092903" w:rsidRDefault="00092903" w:rsidP="00036450">
            <w:pPr>
              <w:rPr>
                <w:sz w:val="24"/>
                <w:szCs w:val="24"/>
              </w:rPr>
            </w:pPr>
            <w:r w:rsidRPr="00092903">
              <w:rPr>
                <w:sz w:val="24"/>
                <w:szCs w:val="24"/>
              </w:rPr>
              <w:t>Chadalavada Ramanamma Engineering College, Tirupati, Andhra Pradesh</w:t>
            </w:r>
          </w:p>
          <w:p w14:paraId="043CBE44" w14:textId="01570CF1" w:rsidR="00036450" w:rsidRPr="00092903" w:rsidRDefault="00092903" w:rsidP="00B359E4">
            <w:pPr>
              <w:pStyle w:val="Heading4"/>
              <w:rPr>
                <w:sz w:val="24"/>
                <w:szCs w:val="24"/>
              </w:rPr>
            </w:pPr>
            <w:r w:rsidRPr="00092903">
              <w:rPr>
                <w:sz w:val="24"/>
                <w:szCs w:val="24"/>
              </w:rPr>
              <w:t>Bachelor of Arts (BA)</w:t>
            </w:r>
          </w:p>
          <w:p w14:paraId="295BF8A4" w14:textId="5E33C39A" w:rsidR="00036450" w:rsidRPr="00092903" w:rsidRDefault="00092903" w:rsidP="00B359E4">
            <w:pPr>
              <w:pStyle w:val="Date"/>
              <w:rPr>
                <w:sz w:val="24"/>
                <w:szCs w:val="24"/>
              </w:rPr>
            </w:pPr>
            <w:r w:rsidRPr="00092903">
              <w:rPr>
                <w:sz w:val="24"/>
                <w:szCs w:val="24"/>
              </w:rPr>
              <w:t>Graduated: 2021</w:t>
            </w:r>
            <w:r w:rsidR="00036450" w:rsidRPr="00092903">
              <w:rPr>
                <w:sz w:val="24"/>
                <w:szCs w:val="24"/>
              </w:rPr>
              <w:t xml:space="preserve"> -</w:t>
            </w:r>
          </w:p>
          <w:p w14:paraId="485E7F6C" w14:textId="2E5E8F9E" w:rsidR="00036450" w:rsidRPr="00092903" w:rsidRDefault="00092903" w:rsidP="00036450">
            <w:pPr>
              <w:rPr>
                <w:sz w:val="24"/>
                <w:szCs w:val="24"/>
              </w:rPr>
            </w:pPr>
            <w:r w:rsidRPr="00092903">
              <w:rPr>
                <w:sz w:val="24"/>
                <w:szCs w:val="24"/>
              </w:rPr>
              <w:t>S.V. University, Tirupati, Andhra Pradesh</w:t>
            </w:r>
          </w:p>
          <w:p w14:paraId="15CCDA68" w14:textId="0289C521" w:rsidR="00036450" w:rsidRPr="00255E63" w:rsidRDefault="00857A0F" w:rsidP="00255E63">
            <w:pPr>
              <w:pStyle w:val="Heading2"/>
            </w:pPr>
            <w:r>
              <w:t>PROJECT</w:t>
            </w:r>
            <w:r w:rsidR="00036450" w:rsidRPr="00036450">
              <w:t xml:space="preserve"> </w:t>
            </w:r>
          </w:p>
          <w:p w14:paraId="6EE38E70" w14:textId="77777777" w:rsidR="004D3011" w:rsidRDefault="004D3011" w:rsidP="00036450"/>
          <w:p w14:paraId="2ADC438B" w14:textId="2B327823" w:rsidR="004D3011" w:rsidRPr="00255E63" w:rsidRDefault="00255E63" w:rsidP="00B359E4">
            <w:pPr>
              <w:pStyle w:val="Heading4"/>
              <w:rPr>
                <w:bCs/>
                <w:sz w:val="24"/>
                <w:szCs w:val="24"/>
              </w:rPr>
            </w:pPr>
            <w:proofErr w:type="spellStart"/>
            <w:r w:rsidRPr="00255E63">
              <w:rPr>
                <w:sz w:val="24"/>
                <w:szCs w:val="24"/>
              </w:rPr>
              <w:t>Blinkit</w:t>
            </w:r>
            <w:proofErr w:type="spellEnd"/>
            <w:r w:rsidRPr="00255E63">
              <w:rPr>
                <w:sz w:val="24"/>
                <w:szCs w:val="24"/>
              </w:rPr>
              <w:t xml:space="preserve"> Clone: </w:t>
            </w:r>
            <w:r w:rsidR="004D3011" w:rsidRPr="00255E63">
              <w:rPr>
                <w:sz w:val="24"/>
                <w:szCs w:val="24"/>
              </w:rPr>
              <w:t xml:space="preserve">  </w:t>
            </w:r>
          </w:p>
          <w:p w14:paraId="03F27370" w14:textId="77777777" w:rsidR="00255E63" w:rsidRDefault="00255E63" w:rsidP="004D3011">
            <w:pPr>
              <w:rPr>
                <w:sz w:val="24"/>
                <w:szCs w:val="24"/>
              </w:rPr>
            </w:pPr>
            <w:r w:rsidRPr="00255E63">
              <w:rPr>
                <w:sz w:val="24"/>
                <w:szCs w:val="24"/>
              </w:rPr>
              <w:t xml:space="preserve">Developed a front-end clone of </w:t>
            </w:r>
            <w:proofErr w:type="spellStart"/>
            <w:r w:rsidRPr="00255E63">
              <w:rPr>
                <w:sz w:val="24"/>
                <w:szCs w:val="24"/>
              </w:rPr>
              <w:t>Blinkit</w:t>
            </w:r>
            <w:proofErr w:type="spellEnd"/>
            <w:r w:rsidRPr="00255E63">
              <w:rPr>
                <w:sz w:val="24"/>
                <w:szCs w:val="24"/>
              </w:rPr>
              <w:t xml:space="preserve"> using HTML, CSS, and JavaScript. The project includes responsive design, product listings, a cart functionality, and search capabilities. </w:t>
            </w:r>
          </w:p>
          <w:p w14:paraId="34A6278A" w14:textId="59E59C1B" w:rsidR="004D3011" w:rsidRPr="00255E63" w:rsidRDefault="00255E63" w:rsidP="004D3011">
            <w:pPr>
              <w:rPr>
                <w:sz w:val="24"/>
                <w:szCs w:val="24"/>
              </w:rPr>
            </w:pPr>
            <w:r w:rsidRPr="00255E63">
              <w:rPr>
                <w:sz w:val="24"/>
                <w:szCs w:val="24"/>
              </w:rPr>
              <w:t xml:space="preserve">Live Demo: </w:t>
            </w:r>
            <w:hyperlink r:id="rId9" w:history="1">
              <w:r w:rsidRPr="00255E63">
                <w:rPr>
                  <w:rStyle w:val="Hyperlink"/>
                  <w:sz w:val="24"/>
                  <w:szCs w:val="24"/>
                </w:rPr>
                <w:t xml:space="preserve">Everything delivered in minutes | </w:t>
              </w:r>
              <w:proofErr w:type="spellStart"/>
              <w:r w:rsidRPr="00255E63">
                <w:rPr>
                  <w:rStyle w:val="Hyperlink"/>
                  <w:sz w:val="24"/>
                  <w:szCs w:val="24"/>
                </w:rPr>
                <w:t>Blinkit</w:t>
              </w:r>
              <w:proofErr w:type="spellEnd"/>
            </w:hyperlink>
          </w:p>
          <w:p w14:paraId="6547AFD3" w14:textId="77777777" w:rsidR="004D3011" w:rsidRDefault="004D3011" w:rsidP="00036450"/>
          <w:p w14:paraId="0A311190" w14:textId="52F48D76" w:rsidR="004D3011" w:rsidRPr="00255E63" w:rsidRDefault="00255E63" w:rsidP="00B359E4">
            <w:pPr>
              <w:pStyle w:val="Heading4"/>
              <w:rPr>
                <w:bCs/>
                <w:sz w:val="24"/>
                <w:szCs w:val="24"/>
              </w:rPr>
            </w:pPr>
            <w:r w:rsidRPr="00255E63">
              <w:rPr>
                <w:sz w:val="24"/>
                <w:szCs w:val="24"/>
              </w:rPr>
              <w:t>Tic-Tac-Toe Game:</w:t>
            </w:r>
            <w:r w:rsidR="004D3011" w:rsidRPr="00255E63">
              <w:rPr>
                <w:sz w:val="24"/>
                <w:szCs w:val="24"/>
              </w:rPr>
              <w:t xml:space="preserve">  </w:t>
            </w:r>
          </w:p>
          <w:p w14:paraId="0D60B240" w14:textId="77777777" w:rsidR="00255E63" w:rsidRDefault="00255E63" w:rsidP="00036450">
            <w:pPr>
              <w:pStyle w:val="Heading2"/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</w:pPr>
            <w:r w:rsidRPr="00255E6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4"/>
                <w:szCs w:val="24"/>
              </w:rPr>
              <w:t>Created an interactive Tic-Tac-Toe game using JavaScript, focusing on game logic, user interaction, and dynamic UI updates</w:t>
            </w:r>
            <w:r w:rsidRPr="00255E6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>.</w:t>
            </w:r>
          </w:p>
          <w:p w14:paraId="45A28787" w14:textId="2BCDB335" w:rsidR="00036450" w:rsidRDefault="00255E63" w:rsidP="00036450">
            <w:pPr>
              <w:pStyle w:val="Heading2"/>
            </w:pPr>
            <w:r w:rsidRPr="00255E6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 xml:space="preserve"> </w:t>
            </w:r>
            <w:sdt>
              <w:sdtPr>
                <w:id w:val="1669594239"/>
                <w:placeholder>
                  <w:docPart w:val="953FE29902EE4225AA83AFA1DFEF3D75"/>
                </w:placeholder>
                <w:temporary/>
                <w:showingPlcHdr/>
                <w15:appearance w15:val="hidden"/>
              </w:sdtPr>
              <w:sdtContent>
                <w:r w:rsidR="00180329" w:rsidRPr="00255E63">
                  <w:rPr>
                    <w:rStyle w:val="Heading2Char"/>
                    <w:b/>
                    <w:bCs/>
                    <w:caps/>
                    <w:sz w:val="28"/>
                    <w:szCs w:val="28"/>
                  </w:rPr>
                  <w:t>SKILLS</w:t>
                </w:r>
              </w:sdtContent>
            </w:sdt>
          </w:p>
          <w:p w14:paraId="4F883D21" w14:textId="77777777" w:rsidR="00036450" w:rsidRPr="00255E63" w:rsidRDefault="00857A0F" w:rsidP="00857A0F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  <w:sz w:val="24"/>
                <w:szCs w:val="24"/>
              </w:rPr>
            </w:pPr>
            <w:r w:rsidRPr="00255E63">
              <w:rPr>
                <w:color w:val="262626" w:themeColor="text1" w:themeTint="D9"/>
                <w:sz w:val="24"/>
                <w:szCs w:val="24"/>
              </w:rPr>
              <w:t>Java</w:t>
            </w:r>
            <w:r w:rsidRPr="00255E63">
              <w:rPr>
                <w:color w:val="FFFFFF" w:themeColor="background1"/>
                <w:sz w:val="24"/>
                <w:szCs w:val="24"/>
              </w:rPr>
              <w:t xml:space="preserve"> </w:t>
            </w:r>
          </w:p>
          <w:p w14:paraId="282B7F74" w14:textId="77777777" w:rsidR="00857A0F" w:rsidRPr="00255E63" w:rsidRDefault="00857A0F" w:rsidP="00857A0F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  <w:sz w:val="24"/>
                <w:szCs w:val="24"/>
              </w:rPr>
            </w:pPr>
            <w:r w:rsidRPr="00255E63">
              <w:rPr>
                <w:color w:val="262626" w:themeColor="text1" w:themeTint="D9"/>
                <w:sz w:val="24"/>
                <w:szCs w:val="24"/>
              </w:rPr>
              <w:t>HTML</w:t>
            </w:r>
          </w:p>
          <w:p w14:paraId="689DDA9A" w14:textId="77777777" w:rsidR="00857A0F" w:rsidRPr="00255E63" w:rsidRDefault="00857A0F" w:rsidP="00857A0F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  <w:sz w:val="24"/>
                <w:szCs w:val="24"/>
              </w:rPr>
            </w:pPr>
            <w:r w:rsidRPr="00255E63">
              <w:rPr>
                <w:color w:val="262626" w:themeColor="text1" w:themeTint="D9"/>
                <w:sz w:val="24"/>
                <w:szCs w:val="24"/>
              </w:rPr>
              <w:t>CSS</w:t>
            </w:r>
          </w:p>
          <w:p w14:paraId="02A0C8D3" w14:textId="6D44FD59" w:rsidR="00857A0F" w:rsidRPr="00255E63" w:rsidRDefault="00857A0F" w:rsidP="00857A0F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  <w:sz w:val="24"/>
                <w:szCs w:val="24"/>
              </w:rPr>
            </w:pPr>
            <w:r w:rsidRPr="00255E63">
              <w:rPr>
                <w:color w:val="262626" w:themeColor="text1" w:themeTint="D9"/>
                <w:sz w:val="24"/>
                <w:szCs w:val="24"/>
              </w:rPr>
              <w:t>JAVA SCRIPT</w:t>
            </w:r>
          </w:p>
          <w:p w14:paraId="07362BF3" w14:textId="2F072CC8" w:rsidR="00857A0F" w:rsidRPr="00857A0F" w:rsidRDefault="00857A0F" w:rsidP="00857A0F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  <w:sz w:val="32"/>
                <w:szCs w:val="32"/>
              </w:rPr>
            </w:pPr>
            <w:r w:rsidRPr="00255E63">
              <w:rPr>
                <w:color w:val="262626" w:themeColor="text1" w:themeTint="D9"/>
                <w:sz w:val="24"/>
                <w:szCs w:val="24"/>
              </w:rPr>
              <w:t>REACT</w:t>
            </w:r>
          </w:p>
        </w:tc>
      </w:tr>
    </w:tbl>
    <w:p w14:paraId="02C407B8" w14:textId="77777777" w:rsidR="00000000" w:rsidRDefault="00000000" w:rsidP="000C45FF">
      <w:pPr>
        <w:tabs>
          <w:tab w:val="left" w:pos="990"/>
        </w:tabs>
      </w:pPr>
    </w:p>
    <w:sectPr w:rsidR="0043117B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A543F" w14:textId="77777777" w:rsidR="00DB2473" w:rsidRDefault="00DB2473" w:rsidP="000C45FF">
      <w:r>
        <w:separator/>
      </w:r>
    </w:p>
  </w:endnote>
  <w:endnote w:type="continuationSeparator" w:id="0">
    <w:p w14:paraId="5F14D2D3" w14:textId="77777777" w:rsidR="00DB2473" w:rsidRDefault="00DB247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F5FB2" w14:textId="77777777" w:rsidR="00DB2473" w:rsidRDefault="00DB2473" w:rsidP="000C45FF">
      <w:r>
        <w:separator/>
      </w:r>
    </w:p>
  </w:footnote>
  <w:footnote w:type="continuationSeparator" w:id="0">
    <w:p w14:paraId="1E963DD8" w14:textId="77777777" w:rsidR="00DB2473" w:rsidRDefault="00DB247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3FBF6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50A8848" wp14:editId="201AEDA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4463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61D68D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6BB0050"/>
    <w:multiLevelType w:val="hybridMultilevel"/>
    <w:tmpl w:val="6CDEE5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81E98"/>
    <w:multiLevelType w:val="multilevel"/>
    <w:tmpl w:val="9B98B66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262626" w:themeColor="text1" w:themeTint="D9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6E0512E4"/>
    <w:multiLevelType w:val="multilevel"/>
    <w:tmpl w:val="9B98B66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262626" w:themeColor="text1" w:themeTint="D9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479809539">
    <w:abstractNumId w:val="3"/>
  </w:num>
  <w:num w:numId="2" w16cid:durableId="1958490822">
    <w:abstractNumId w:val="1"/>
  </w:num>
  <w:num w:numId="3" w16cid:durableId="1396389043">
    <w:abstractNumId w:val="4"/>
  </w:num>
  <w:num w:numId="4" w16cid:durableId="1278369979">
    <w:abstractNumId w:val="2"/>
  </w:num>
  <w:num w:numId="5" w16cid:durableId="746154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A0F"/>
    <w:rsid w:val="00036450"/>
    <w:rsid w:val="00092903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E63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6F5A5C"/>
    <w:rsid w:val="00715FCB"/>
    <w:rsid w:val="00743101"/>
    <w:rsid w:val="00764C9F"/>
    <w:rsid w:val="007775E1"/>
    <w:rsid w:val="007867A0"/>
    <w:rsid w:val="007927F5"/>
    <w:rsid w:val="00802CA0"/>
    <w:rsid w:val="00857A0F"/>
    <w:rsid w:val="009260CD"/>
    <w:rsid w:val="00940A66"/>
    <w:rsid w:val="00952C25"/>
    <w:rsid w:val="009742BF"/>
    <w:rsid w:val="00A2118D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B2473"/>
    <w:rsid w:val="00DD172A"/>
    <w:rsid w:val="00E25A26"/>
    <w:rsid w:val="00E4381A"/>
    <w:rsid w:val="00E55D74"/>
    <w:rsid w:val="00EC08A6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7B55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857A0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55E63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illi-prasad-76b297324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illiprasad1.github.io/blankit1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lli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9011C7330F64A2DBC8028E0E6481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BFD24A-6D4E-43F2-A943-542E18B433FB}"/>
      </w:docPartPr>
      <w:docPartBody>
        <w:p w:rsidR="00000000" w:rsidRDefault="00000000">
          <w:pPr>
            <w:pStyle w:val="C9011C7330F64A2DBC8028E0E6481AD1"/>
          </w:pPr>
          <w:r w:rsidRPr="00D5459D">
            <w:t>Profile</w:t>
          </w:r>
        </w:p>
      </w:docPartBody>
    </w:docPart>
    <w:docPart>
      <w:docPartPr>
        <w:name w:val="9CCAA284B09F43BBA1BD2BC922BE68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076474-C4DF-4DD6-8EE3-895EC71CCDFB}"/>
      </w:docPartPr>
      <w:docPartBody>
        <w:p w:rsidR="00000000" w:rsidRDefault="00000000">
          <w:pPr>
            <w:pStyle w:val="9CCAA284B09F43BBA1BD2BC922BE683D"/>
          </w:pPr>
          <w:r w:rsidRPr="00CB0055">
            <w:t>Contact</w:t>
          </w:r>
        </w:p>
      </w:docPartBody>
    </w:docPart>
    <w:docPart>
      <w:docPartPr>
        <w:name w:val="AAEEAA3DB0074111B0F5BAA11B7C68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41570-0F9F-402C-9C84-C79D978505D7}"/>
      </w:docPartPr>
      <w:docPartBody>
        <w:p w:rsidR="00000000" w:rsidRDefault="00000000">
          <w:pPr>
            <w:pStyle w:val="AAEEAA3DB0074111B0F5BAA11B7C68D4"/>
          </w:pPr>
          <w:r w:rsidRPr="004D3011">
            <w:t>PHONE:</w:t>
          </w:r>
        </w:p>
      </w:docPartBody>
    </w:docPart>
    <w:docPart>
      <w:docPartPr>
        <w:name w:val="B2D304234BAB4BA7924D64850C985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790589-E09D-4F8B-9530-07AFBD0A0A1D}"/>
      </w:docPartPr>
      <w:docPartBody>
        <w:p w:rsidR="00000000" w:rsidRDefault="00000000">
          <w:pPr>
            <w:pStyle w:val="B2D304234BAB4BA7924D64850C985F01"/>
          </w:pPr>
          <w:r w:rsidRPr="004D3011">
            <w:t>EMAIL:</w:t>
          </w:r>
        </w:p>
      </w:docPartBody>
    </w:docPart>
    <w:docPart>
      <w:docPartPr>
        <w:name w:val="2F57C3538E7C4A9F934213446464F6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FEE607-2584-4548-A2E6-885C6B94BEB6}"/>
      </w:docPartPr>
      <w:docPartBody>
        <w:p w:rsidR="00000000" w:rsidRDefault="00000000">
          <w:pPr>
            <w:pStyle w:val="2F57C3538E7C4A9F934213446464F641"/>
          </w:pPr>
          <w:r w:rsidRPr="00CB0055">
            <w:t>Hobbies</w:t>
          </w:r>
        </w:p>
      </w:docPartBody>
    </w:docPart>
    <w:docPart>
      <w:docPartPr>
        <w:name w:val="D9FFC993EBD74EAEBFFB1433C7B82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C643AC-FF50-45C8-AD77-3C3AD48FFBC8}"/>
      </w:docPartPr>
      <w:docPartBody>
        <w:p w:rsidR="00000000" w:rsidRDefault="00000000">
          <w:pPr>
            <w:pStyle w:val="D9FFC993EBD74EAEBFFB1433C7B82386"/>
          </w:pPr>
          <w:r w:rsidRPr="00036450">
            <w:t>EDUCATION</w:t>
          </w:r>
        </w:p>
      </w:docPartBody>
    </w:docPart>
    <w:docPart>
      <w:docPartPr>
        <w:name w:val="953FE29902EE4225AA83AFA1DFEF3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80429-56CF-48E7-B84A-DB6C05E30488}"/>
      </w:docPartPr>
      <w:docPartBody>
        <w:p w:rsidR="00000000" w:rsidRDefault="00000000">
          <w:pPr>
            <w:pStyle w:val="953FE29902EE4225AA83AFA1DFEF3D7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C8"/>
    <w:rsid w:val="004F62C8"/>
    <w:rsid w:val="00905ADB"/>
    <w:rsid w:val="0097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556C8FB48341679EA1E196287E1944">
    <w:name w:val="51556C8FB48341679EA1E196287E1944"/>
  </w:style>
  <w:style w:type="paragraph" w:customStyle="1" w:styleId="DFF751D01A4F4CB7B1B512635B65C6BC">
    <w:name w:val="DFF751D01A4F4CB7B1B512635B65C6BC"/>
  </w:style>
  <w:style w:type="paragraph" w:customStyle="1" w:styleId="C9011C7330F64A2DBC8028E0E6481AD1">
    <w:name w:val="C9011C7330F64A2DBC8028E0E6481AD1"/>
  </w:style>
  <w:style w:type="paragraph" w:customStyle="1" w:styleId="60F13BEC7B2B41B196A3D41BC657A487">
    <w:name w:val="60F13BEC7B2B41B196A3D41BC657A487"/>
  </w:style>
  <w:style w:type="paragraph" w:customStyle="1" w:styleId="9CCAA284B09F43BBA1BD2BC922BE683D">
    <w:name w:val="9CCAA284B09F43BBA1BD2BC922BE683D"/>
  </w:style>
  <w:style w:type="paragraph" w:customStyle="1" w:styleId="AAEEAA3DB0074111B0F5BAA11B7C68D4">
    <w:name w:val="AAEEAA3DB0074111B0F5BAA11B7C68D4"/>
  </w:style>
  <w:style w:type="paragraph" w:customStyle="1" w:styleId="B02626C7CAFF4DD4B435976F013F9890">
    <w:name w:val="B02626C7CAFF4DD4B435976F013F9890"/>
  </w:style>
  <w:style w:type="paragraph" w:customStyle="1" w:styleId="E1DC992BBB3341218ED176F9B7FF52E2">
    <w:name w:val="E1DC992BBB3341218ED176F9B7FF52E2"/>
  </w:style>
  <w:style w:type="paragraph" w:customStyle="1" w:styleId="E587B268026249B393709D89FD12953A">
    <w:name w:val="E587B268026249B393709D89FD12953A"/>
  </w:style>
  <w:style w:type="paragraph" w:customStyle="1" w:styleId="B2D304234BAB4BA7924D64850C985F01">
    <w:name w:val="B2D304234BAB4BA7924D64850C985F01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ACC92446C1A4DB1919E2E9BE4D8F563">
    <w:name w:val="3ACC92446C1A4DB1919E2E9BE4D8F563"/>
  </w:style>
  <w:style w:type="paragraph" w:customStyle="1" w:styleId="2F57C3538E7C4A9F934213446464F641">
    <w:name w:val="2F57C3538E7C4A9F934213446464F641"/>
  </w:style>
  <w:style w:type="paragraph" w:customStyle="1" w:styleId="4711E57BC22A4D3D8B8E6F36FB129C94">
    <w:name w:val="4711E57BC22A4D3D8B8E6F36FB129C94"/>
  </w:style>
  <w:style w:type="paragraph" w:customStyle="1" w:styleId="5A368037505D45D6B576B9CFBCF84920">
    <w:name w:val="5A368037505D45D6B576B9CFBCF84920"/>
  </w:style>
  <w:style w:type="paragraph" w:customStyle="1" w:styleId="B61D0D2388CF4218A420A534AEEE82C4">
    <w:name w:val="B61D0D2388CF4218A420A534AEEE82C4"/>
  </w:style>
  <w:style w:type="paragraph" w:customStyle="1" w:styleId="DD52250066D34A5EB5E841B2E4502FCE">
    <w:name w:val="DD52250066D34A5EB5E841B2E4502FCE"/>
  </w:style>
  <w:style w:type="paragraph" w:customStyle="1" w:styleId="D9FFC993EBD74EAEBFFB1433C7B82386">
    <w:name w:val="D9FFC993EBD74EAEBFFB1433C7B82386"/>
  </w:style>
  <w:style w:type="paragraph" w:customStyle="1" w:styleId="2D59B74120B74C8DA1D077974FB27386">
    <w:name w:val="2D59B74120B74C8DA1D077974FB27386"/>
  </w:style>
  <w:style w:type="paragraph" w:customStyle="1" w:styleId="F3979612D88A4EA3837243E5A320706F">
    <w:name w:val="F3979612D88A4EA3837243E5A320706F"/>
  </w:style>
  <w:style w:type="paragraph" w:customStyle="1" w:styleId="644632D46F0B4CAFB0BFDC8359EA3667">
    <w:name w:val="644632D46F0B4CAFB0BFDC8359EA3667"/>
  </w:style>
  <w:style w:type="paragraph" w:customStyle="1" w:styleId="1003C27F0A4A46CEA3F83070AD3BDB98">
    <w:name w:val="1003C27F0A4A46CEA3F83070AD3BDB98"/>
  </w:style>
  <w:style w:type="paragraph" w:customStyle="1" w:styleId="2B80C753A8ED4BD3934856331A3EEDAA">
    <w:name w:val="2B80C753A8ED4BD3934856331A3EEDAA"/>
  </w:style>
  <w:style w:type="paragraph" w:customStyle="1" w:styleId="A076D29BFF7740539B560FDFDF33E302">
    <w:name w:val="A076D29BFF7740539B560FDFDF33E302"/>
  </w:style>
  <w:style w:type="paragraph" w:customStyle="1" w:styleId="047590EDB3444EA587B49EB72BCBE646">
    <w:name w:val="047590EDB3444EA587B49EB72BCBE646"/>
  </w:style>
  <w:style w:type="paragraph" w:customStyle="1" w:styleId="2E89FFA593BB4896B3985ECA5A50F9AE">
    <w:name w:val="2E89FFA593BB4896B3985ECA5A50F9AE"/>
  </w:style>
  <w:style w:type="paragraph" w:customStyle="1" w:styleId="C18B15617506487595E0F68E023D9165">
    <w:name w:val="C18B15617506487595E0F68E023D9165"/>
  </w:style>
  <w:style w:type="paragraph" w:customStyle="1" w:styleId="85AD08BAC0944E528B4388C7BA549A96">
    <w:name w:val="85AD08BAC0944E528B4388C7BA549A96"/>
  </w:style>
  <w:style w:type="paragraph" w:customStyle="1" w:styleId="51C7795CA0684DFE88BB19EDAD8E2911">
    <w:name w:val="51C7795CA0684DFE88BB19EDAD8E2911"/>
  </w:style>
  <w:style w:type="paragraph" w:customStyle="1" w:styleId="DE54377040834F9DB0514F28B44CEC4A">
    <w:name w:val="DE54377040834F9DB0514F28B44CEC4A"/>
  </w:style>
  <w:style w:type="paragraph" w:customStyle="1" w:styleId="080706E1D6A040BABD78BB33081C5D34">
    <w:name w:val="080706E1D6A040BABD78BB33081C5D34"/>
  </w:style>
  <w:style w:type="paragraph" w:customStyle="1" w:styleId="E6151625EAE14AB6AB23FA55C1BC93F6">
    <w:name w:val="E6151625EAE14AB6AB23FA55C1BC93F6"/>
  </w:style>
  <w:style w:type="paragraph" w:customStyle="1" w:styleId="CE11AB9033D94FE6860A180770177CD6">
    <w:name w:val="CE11AB9033D94FE6860A180770177CD6"/>
  </w:style>
  <w:style w:type="paragraph" w:customStyle="1" w:styleId="780E1906A4D64A73B0AF1918682AC808">
    <w:name w:val="780E1906A4D64A73B0AF1918682AC808"/>
  </w:style>
  <w:style w:type="paragraph" w:customStyle="1" w:styleId="C579C6A0F9B047BDAC6F223190D0879C">
    <w:name w:val="C579C6A0F9B047BDAC6F223190D0879C"/>
  </w:style>
  <w:style w:type="paragraph" w:customStyle="1" w:styleId="CD13F27E9E7F4CE5886A8AA5076EB290">
    <w:name w:val="CD13F27E9E7F4CE5886A8AA5076EB290"/>
  </w:style>
  <w:style w:type="paragraph" w:customStyle="1" w:styleId="7C8DA3CB01A74C38803B73EC7146598C">
    <w:name w:val="7C8DA3CB01A74C38803B73EC7146598C"/>
  </w:style>
  <w:style w:type="paragraph" w:customStyle="1" w:styleId="DC2A03D143F945558A09A692DEBC3868">
    <w:name w:val="DC2A03D143F945558A09A692DEBC3868"/>
  </w:style>
  <w:style w:type="paragraph" w:customStyle="1" w:styleId="D381A0EB211B4680B37F8CE2FCE681C9">
    <w:name w:val="D381A0EB211B4680B37F8CE2FCE681C9"/>
  </w:style>
  <w:style w:type="paragraph" w:customStyle="1" w:styleId="1A2411797BD24D7A8137820CE7122DE8">
    <w:name w:val="1A2411797BD24D7A8137820CE7122DE8"/>
  </w:style>
  <w:style w:type="paragraph" w:customStyle="1" w:styleId="639CA4079FCA4E918AA91FCD548E5524">
    <w:name w:val="639CA4079FCA4E918AA91FCD548E552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953FE29902EE4225AA83AFA1DFEF3D75">
    <w:name w:val="953FE29902EE4225AA83AFA1DFEF3D75"/>
  </w:style>
  <w:style w:type="paragraph" w:customStyle="1" w:styleId="E3D827E8B81C471188EC7D7EA9236B18">
    <w:name w:val="E3D827E8B81C471188EC7D7EA9236B18"/>
    <w:rsid w:val="004F62C8"/>
  </w:style>
  <w:style w:type="paragraph" w:customStyle="1" w:styleId="7706A01600E04C7FA4DD1B2953D7793A">
    <w:name w:val="7706A01600E04C7FA4DD1B2953D7793A"/>
    <w:rsid w:val="004F62C8"/>
  </w:style>
  <w:style w:type="paragraph" w:customStyle="1" w:styleId="B6ACC35EEC244D77ADC609B1FA5C19FF">
    <w:name w:val="B6ACC35EEC244D77ADC609B1FA5C19FF"/>
    <w:rsid w:val="004F62C8"/>
  </w:style>
  <w:style w:type="paragraph" w:customStyle="1" w:styleId="36EAD5D1F0D443C8BC804F053E76AC4B">
    <w:name w:val="36EAD5D1F0D443C8BC804F053E76AC4B"/>
    <w:rsid w:val="004F62C8"/>
  </w:style>
  <w:style w:type="paragraph" w:customStyle="1" w:styleId="B62E43E5BDA648AAA84A06A57F2A686C">
    <w:name w:val="B62E43E5BDA648AAA84A06A57F2A686C"/>
    <w:rsid w:val="004F62C8"/>
  </w:style>
  <w:style w:type="paragraph" w:customStyle="1" w:styleId="9D4ECD253992472E922CFF03CF4A2BC5">
    <w:name w:val="9D4ECD253992472E922CFF03CF4A2BC5"/>
    <w:rsid w:val="004F62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2025-02-11T05:17:00Z</dcterms:created>
  <dcterms:modified xsi:type="dcterms:W3CDTF">2025-02-11T05:51:00Z</dcterms:modified>
</cp:coreProperties>
</file>